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0A2B" w14:textId="39551E49" w:rsidR="005C382C" w:rsidRDefault="008B3609" w:rsidP="005C382C">
      <w:pPr>
        <w:rPr>
          <w:rFonts w:ascii="Open Sans" w:hAnsi="Open Sans" w:cs="Open Sans"/>
          <w:noProof/>
        </w:rPr>
      </w:pPr>
      <w:r w:rsidRPr="004625D5">
        <w:rPr>
          <w:rFonts w:ascii="Open Sans" w:hAnsi="Open Sans" w:cs="Open Sans"/>
          <w:lang w:val="en-GB"/>
        </w:rPr>
        <w:t xml:space="preserve">Bern, </w:t>
      </w:r>
      <w:r w:rsidRPr="00D61BD9">
        <w:rPr>
          <w:rFonts w:ascii="Open Sans" w:hAnsi="Open Sans" w:cs="Open Sans"/>
        </w:rPr>
        <w:fldChar w:fldCharType="begin"/>
      </w:r>
      <w:r w:rsidRPr="00D61BD9">
        <w:rPr>
          <w:rFonts w:ascii="Open Sans" w:hAnsi="Open Sans" w:cs="Open Sans"/>
        </w:rPr>
        <w:instrText xml:space="preserve"> DATE \@ "dd. MMMM yyyy" \* MERGEFORMAT </w:instrText>
      </w:r>
      <w:r w:rsidRPr="00D61BD9">
        <w:rPr>
          <w:rFonts w:ascii="Open Sans" w:hAnsi="Open Sans" w:cs="Open Sans"/>
        </w:rPr>
        <w:fldChar w:fldCharType="separate"/>
      </w:r>
      <w:r w:rsidR="002C3645">
        <w:rPr>
          <w:rFonts w:ascii="Open Sans" w:hAnsi="Open Sans" w:cs="Open Sans"/>
          <w:noProof/>
        </w:rPr>
        <w:t>16. Juli 2026</w:t>
      </w:r>
      <w:r w:rsidRPr="00D61BD9">
        <w:rPr>
          <w:rFonts w:ascii="Open Sans" w:hAnsi="Open Sans" w:cs="Open Sans"/>
          <w:noProof/>
        </w:rPr>
        <w:fldChar w:fldCharType="end"/>
      </w:r>
    </w:p>
    <w:p w14:paraId="66D04E24" w14:textId="77777777" w:rsidR="000E66FB" w:rsidRPr="004625D5" w:rsidRDefault="000E66FB" w:rsidP="005C382C">
      <w:pPr>
        <w:rPr>
          <w:rFonts w:ascii="Open Sans" w:hAnsi="Open Sans" w:cs="Open Sans"/>
          <w:noProof/>
          <w:lang w:val="en-GB"/>
        </w:rPr>
      </w:pPr>
    </w:p>
    <w:p w14:paraId="25F3FC97" w14:textId="77777777" w:rsidR="000E66FB" w:rsidRPr="00C221D1" w:rsidRDefault="000E66FB" w:rsidP="000E66FB">
      <w:pPr>
        <w:rPr>
          <w:rFonts w:ascii="Open Sans" w:hAnsi="Open Sans" w:cs="Open Sans"/>
          <w:b/>
          <w:bCs/>
          <w:sz w:val="44"/>
          <w:szCs w:val="44"/>
          <w:lang w:val="en-GB"/>
        </w:rPr>
      </w:pPr>
      <w:r w:rsidRPr="00C221D1">
        <w:rPr>
          <w:rFonts w:ascii="Open Sans" w:hAnsi="Open Sans" w:cs="Open Sans"/>
          <w:b/>
          <w:bCs/>
          <w:sz w:val="44"/>
          <w:szCs w:val="44"/>
          <w:lang w:val="en-GB"/>
        </w:rPr>
        <w:t>License Certificate</w:t>
      </w:r>
    </w:p>
    <w:p w14:paraId="7F5AA57A" w14:textId="77777777" w:rsidR="00C221D1" w:rsidRDefault="00C221D1" w:rsidP="000E66FB">
      <w:pPr>
        <w:rPr>
          <w:rFonts w:ascii="Open Sans" w:hAnsi="Open Sans" w:cs="Open Sans"/>
          <w:lang w:val="en-GB"/>
        </w:rPr>
      </w:pPr>
    </w:p>
    <w:p w14:paraId="27F8FA4E" w14:textId="19DB1D15" w:rsidR="000E66FB" w:rsidRPr="002C3645" w:rsidRDefault="000E66FB" w:rsidP="000E66FB">
      <w:pPr>
        <w:rPr>
          <w:rFonts w:ascii="Open Sans" w:hAnsi="Open Sans" w:cs="Open Sans"/>
          <w:b/>
          <w:bCs/>
          <w:lang w:val="en-GB"/>
        </w:rPr>
      </w:pPr>
      <w:r w:rsidRPr="000E66FB">
        <w:rPr>
          <w:rFonts w:ascii="Open Sans" w:hAnsi="Open Sans" w:cs="Open Sans"/>
          <w:lang w:val="en-GB"/>
        </w:rPr>
        <w:t>Product</w:t>
      </w:r>
      <w:r w:rsidR="00C221D1">
        <w:rPr>
          <w:rFonts w:ascii="Open Sans" w:hAnsi="Open Sans" w:cs="Open Sans"/>
          <w:lang w:val="en-GB"/>
        </w:rPr>
        <w:t>:</w:t>
      </w:r>
      <w:r w:rsidRPr="000E66FB">
        <w:rPr>
          <w:rFonts w:ascii="Open Sans" w:hAnsi="Open Sans" w:cs="Open Sans"/>
          <w:lang w:val="en-GB"/>
        </w:rPr>
        <w:t xml:space="preserve"> </w:t>
      </w:r>
      <w:r w:rsidRPr="000E66FB">
        <w:rPr>
          <w:rFonts w:ascii="Open Sans" w:hAnsi="Open Sans" w:cs="Open Sans"/>
          <w:b/>
          <w:bCs/>
          <w:lang w:val="en-GB"/>
        </w:rPr>
        <w:t>CC-Testframework</w:t>
      </w:r>
      <w:r w:rsidR="00C221D1">
        <w:rPr>
          <w:rFonts w:ascii="Open Sans" w:hAnsi="Open Sans" w:cs="Open Sans"/>
          <w:b/>
          <w:bCs/>
          <w:lang w:val="en-GB"/>
        </w:rPr>
        <w:br/>
      </w:r>
      <w:r w:rsidRPr="000E66FB">
        <w:rPr>
          <w:rFonts w:ascii="Open Sans" w:hAnsi="Open Sans" w:cs="Open Sans"/>
          <w:lang w:val="en-GB"/>
        </w:rPr>
        <w:t>Licensee</w:t>
      </w:r>
      <w:r w:rsidR="00C221D1">
        <w:rPr>
          <w:rFonts w:ascii="Open Sans" w:hAnsi="Open Sans" w:cs="Open Sans"/>
          <w:lang w:val="en-GB"/>
        </w:rPr>
        <w:t>:</w:t>
      </w:r>
      <w:r w:rsidRPr="000E66FB">
        <w:rPr>
          <w:rFonts w:ascii="Open Sans" w:hAnsi="Open Sans" w:cs="Open Sans"/>
          <w:lang w:val="en-GB"/>
        </w:rPr>
        <w:t xml:space="preserve"> </w:t>
      </w:r>
      <w:r w:rsidRPr="000E66FB">
        <w:rPr>
          <w:rFonts w:ascii="Open Sans" w:hAnsi="Open Sans" w:cs="Open Sans"/>
          <w:b/>
          <w:bCs/>
          <w:lang w:val="en-GB"/>
        </w:rPr>
        <w:t>Max Muster</w:t>
      </w:r>
      <w:r w:rsidR="00C221D1">
        <w:rPr>
          <w:rFonts w:ascii="Open Sans" w:hAnsi="Open Sans" w:cs="Open Sans"/>
          <w:b/>
          <w:bCs/>
          <w:lang w:val="en-GB"/>
        </w:rPr>
        <w:br/>
      </w:r>
      <w:r w:rsidRPr="000E66FB">
        <w:rPr>
          <w:rFonts w:ascii="Open Sans" w:hAnsi="Open Sans" w:cs="Open Sans"/>
          <w:lang w:val="en-GB"/>
        </w:rPr>
        <w:t>Company</w:t>
      </w:r>
      <w:r w:rsidR="00C221D1">
        <w:rPr>
          <w:rFonts w:ascii="Open Sans" w:hAnsi="Open Sans" w:cs="Open Sans"/>
          <w:lang w:val="en-GB"/>
        </w:rPr>
        <w:t>:</w:t>
      </w:r>
      <w:r w:rsidRPr="000E66FB">
        <w:rPr>
          <w:rFonts w:ascii="Open Sans" w:hAnsi="Open Sans" w:cs="Open Sans"/>
          <w:lang w:val="en-GB"/>
        </w:rPr>
        <w:t xml:space="preserve"> </w:t>
      </w:r>
      <w:r w:rsidRPr="000E66FB">
        <w:rPr>
          <w:rFonts w:ascii="Open Sans" w:hAnsi="Open Sans" w:cs="Open Sans"/>
          <w:b/>
          <w:bCs/>
          <w:lang w:val="en-GB"/>
        </w:rPr>
        <w:t>itsbusiness AG</w:t>
      </w:r>
      <w:r w:rsidR="00C221D1">
        <w:rPr>
          <w:rFonts w:ascii="Open Sans" w:hAnsi="Open Sans" w:cs="Open Sans"/>
          <w:b/>
          <w:bCs/>
          <w:lang w:val="en-GB"/>
        </w:rPr>
        <w:br/>
      </w:r>
      <w:r w:rsidRPr="000E66FB">
        <w:rPr>
          <w:rFonts w:ascii="Open Sans" w:hAnsi="Open Sans" w:cs="Open Sans"/>
          <w:lang w:val="en-GB"/>
        </w:rPr>
        <w:t>Issued</w:t>
      </w:r>
      <w:r w:rsidR="00C221D1">
        <w:rPr>
          <w:rFonts w:ascii="Open Sans" w:hAnsi="Open Sans" w:cs="Open Sans"/>
          <w:lang w:val="en-GB"/>
        </w:rPr>
        <w:t>:</w:t>
      </w:r>
      <w:r w:rsidRPr="000E66FB">
        <w:rPr>
          <w:rFonts w:ascii="Open Sans" w:hAnsi="Open Sans" w:cs="Open Sans"/>
          <w:lang w:val="en-GB"/>
        </w:rPr>
        <w:t xml:space="preserve"> </w:t>
      </w:r>
      <w:r w:rsidRPr="000E66FB">
        <w:rPr>
          <w:rFonts w:ascii="Open Sans" w:hAnsi="Open Sans" w:cs="Open Sans"/>
          <w:b/>
          <w:bCs/>
          <w:lang w:val="en-GB"/>
        </w:rPr>
        <w:t>2026-07-16</w:t>
      </w:r>
      <w:r w:rsidR="00C221D1">
        <w:rPr>
          <w:rFonts w:ascii="Open Sans" w:hAnsi="Open Sans" w:cs="Open Sans"/>
          <w:b/>
          <w:bCs/>
          <w:lang w:val="en-GB"/>
        </w:rPr>
        <w:br/>
      </w:r>
      <w:r w:rsidRPr="000E66FB">
        <w:rPr>
          <w:rFonts w:ascii="Open Sans" w:hAnsi="Open Sans" w:cs="Open Sans"/>
          <w:lang w:val="en-GB"/>
        </w:rPr>
        <w:t>Valid until</w:t>
      </w:r>
      <w:r w:rsidR="00C221D1">
        <w:rPr>
          <w:rFonts w:ascii="Open Sans" w:hAnsi="Open Sans" w:cs="Open Sans"/>
          <w:lang w:val="en-GB"/>
        </w:rPr>
        <w:t>:</w:t>
      </w:r>
      <w:r w:rsidRPr="000E66FB">
        <w:rPr>
          <w:rFonts w:ascii="Open Sans" w:hAnsi="Open Sans" w:cs="Open Sans"/>
          <w:lang w:val="en-GB"/>
        </w:rPr>
        <w:t xml:space="preserve"> </w:t>
      </w:r>
      <w:r w:rsidRPr="000E66FB">
        <w:rPr>
          <w:rFonts w:ascii="Open Sans" w:hAnsi="Open Sans" w:cs="Open Sans"/>
          <w:b/>
          <w:bCs/>
          <w:lang w:val="en-GB"/>
        </w:rPr>
        <w:t>2026-07-23</w:t>
      </w:r>
      <w:r w:rsidR="002C3645">
        <w:rPr>
          <w:rFonts w:ascii="Open Sans" w:hAnsi="Open Sans" w:cs="Open Sans"/>
          <w:b/>
          <w:bCs/>
          <w:lang w:val="en-GB"/>
        </w:rPr>
        <w:br/>
      </w:r>
      <w:r w:rsidRPr="000E66FB">
        <w:rPr>
          <w:rFonts w:ascii="Open Sans" w:hAnsi="Open Sans" w:cs="Open Sans"/>
          <w:lang w:val="en-GB"/>
        </w:rPr>
        <w:t>License key</w:t>
      </w:r>
      <w:r w:rsidR="002C3645">
        <w:rPr>
          <w:rFonts w:ascii="Open Sans" w:hAnsi="Open Sans" w:cs="Open Sans"/>
          <w:b/>
          <w:bCs/>
          <w:lang w:val="en-GB"/>
        </w:rPr>
        <w:t xml:space="preserve">: </w:t>
      </w:r>
      <w:r w:rsidRPr="002C3645">
        <w:rPr>
          <w:rFonts w:ascii="Open Sans" w:hAnsi="Open Sans" w:cs="Open Sans"/>
          <w:b/>
          <w:bCs/>
          <w:lang w:val="en-GB"/>
        </w:rPr>
        <w:t>B01F01-A6F8D2-3E35DC-94F797-6879E6-V3</w:t>
      </w:r>
    </w:p>
    <w:p w14:paraId="5217F9EB" w14:textId="77777777" w:rsidR="000E66FB" w:rsidRDefault="000E66FB" w:rsidP="000E66FB">
      <w:pPr>
        <w:rPr>
          <w:rFonts w:ascii="Open Sans" w:hAnsi="Open Sans" w:cs="Open Sans"/>
          <w:lang w:val="en-GB"/>
        </w:rPr>
      </w:pPr>
    </w:p>
    <w:p w14:paraId="76D13B65" w14:textId="77FDFC61" w:rsidR="000E66FB" w:rsidRPr="000E66FB" w:rsidRDefault="000E66FB" w:rsidP="000E66FB">
      <w:pPr>
        <w:rPr>
          <w:rFonts w:ascii="Open Sans" w:hAnsi="Open Sans" w:cs="Open Sans"/>
          <w:lang w:val="en-GB"/>
        </w:rPr>
      </w:pPr>
      <w:r w:rsidRPr="000E66FB">
        <w:rPr>
          <w:rFonts w:ascii="Open Sans" w:hAnsi="Open Sans" w:cs="Open Sans"/>
          <w:lang w:val="en-GB"/>
        </w:rPr>
        <w:t>This license is issued per named user. It is not bound to a device — but it may</w:t>
      </w:r>
      <w:r w:rsidR="002C3645">
        <w:rPr>
          <w:rFonts w:ascii="Open Sans" w:hAnsi="Open Sans" w:cs="Open Sans"/>
          <w:lang w:val="en-GB"/>
        </w:rPr>
        <w:t xml:space="preserve"> </w:t>
      </w:r>
      <w:r w:rsidRPr="000E66FB">
        <w:rPr>
          <w:rFonts w:ascii="Open Sans" w:hAnsi="Open Sans" w:cs="Open Sans"/>
          <w:lang w:val="en-GB"/>
        </w:rPr>
        <w:t>only be used by one person at a time; please coordinate within your team.</w:t>
      </w:r>
      <w:r w:rsidR="002C3645">
        <w:rPr>
          <w:rFonts w:ascii="Open Sans" w:hAnsi="Open Sans" w:cs="Open Sans"/>
          <w:lang w:val="en-GB"/>
        </w:rPr>
        <w:t xml:space="preserve"> </w:t>
      </w:r>
      <w:proofErr w:type="gramStart"/>
      <w:r w:rsidRPr="000E66FB">
        <w:rPr>
          <w:rFonts w:ascii="Open Sans" w:hAnsi="Open Sans" w:cs="Open Sans"/>
          <w:lang w:val="en-GB"/>
        </w:rPr>
        <w:t>Keep</w:t>
      </w:r>
      <w:proofErr w:type="gramEnd"/>
      <w:r w:rsidRPr="000E66FB">
        <w:rPr>
          <w:rFonts w:ascii="Open Sans" w:hAnsi="Open Sans" w:cs="Open Sans"/>
          <w:lang w:val="en-GB"/>
        </w:rPr>
        <w:t xml:space="preserve"> this key confidential: it unlocks the product and its updates.</w:t>
      </w:r>
    </w:p>
    <w:p w14:paraId="06BF8296" w14:textId="77777777" w:rsidR="0099671E" w:rsidRPr="002C3645" w:rsidRDefault="0099671E" w:rsidP="008B3609">
      <w:pPr>
        <w:rPr>
          <w:rFonts w:ascii="Open Sans" w:hAnsi="Open Sans" w:cs="Open Sans"/>
          <w:lang w:val="en-GB"/>
        </w:rPr>
      </w:pPr>
    </w:p>
    <w:p w14:paraId="2CF42218" w14:textId="77777777" w:rsidR="00C221D1" w:rsidRPr="00C221D1" w:rsidRDefault="00C221D1" w:rsidP="008B3609">
      <w:pPr>
        <w:rPr>
          <w:rFonts w:ascii="Open Sans" w:hAnsi="Open Sans" w:cs="Open Sans"/>
          <w:lang w:val="en-GB"/>
        </w:rPr>
      </w:pPr>
      <w:r w:rsidRPr="00C221D1">
        <w:rPr>
          <w:rFonts w:ascii="Open Sans" w:hAnsi="Open Sans" w:cs="Open Sans"/>
          <w:lang w:val="en-GB"/>
        </w:rPr>
        <w:t>If you have any questions, please contact our support team:</w:t>
      </w:r>
    </w:p>
    <w:p w14:paraId="3B8A0192" w14:textId="43A5066B" w:rsidR="00D314A7" w:rsidRPr="00C221D1" w:rsidRDefault="00D314A7" w:rsidP="008B3609">
      <w:pPr>
        <w:rPr>
          <w:rFonts w:ascii="Open Sans" w:hAnsi="Open Sans" w:cs="Open Sans"/>
          <w:b/>
          <w:bCs/>
          <w:lang w:val="de-DE"/>
        </w:rPr>
      </w:pPr>
      <w:proofErr w:type="spellStart"/>
      <w:r w:rsidRPr="00C221D1">
        <w:rPr>
          <w:rFonts w:ascii="Open Sans" w:hAnsi="Open Sans" w:cs="Open Sans"/>
          <w:b/>
          <w:bCs/>
          <w:sz w:val="21"/>
          <w:szCs w:val="21"/>
        </w:rPr>
        <w:t>support@meinTest.software</w:t>
      </w:r>
      <w:proofErr w:type="spellEnd"/>
    </w:p>
    <w:p w14:paraId="12A045B2" w14:textId="6A18D1DF" w:rsidR="00DC3873" w:rsidRPr="008B3609" w:rsidRDefault="00DC3873" w:rsidP="008B3609">
      <w:pPr>
        <w:rPr>
          <w:lang w:val="de-DE"/>
        </w:rPr>
      </w:pPr>
    </w:p>
    <w:sectPr w:rsidR="00DC3873" w:rsidRPr="008B3609" w:rsidSect="00585F9D">
      <w:headerReference w:type="default" r:id="rId11"/>
      <w:footerReference w:type="default" r:id="rId12"/>
      <w:pgSz w:w="11906" w:h="16838" w:code="9"/>
      <w:pgMar w:top="2523" w:right="1134" w:bottom="1701" w:left="1389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3917" w14:textId="77777777" w:rsidR="000C60AF" w:rsidRDefault="000C60AF">
      <w:pPr>
        <w:spacing w:after="0" w:line="240" w:lineRule="auto"/>
      </w:pPr>
      <w:r>
        <w:separator/>
      </w:r>
    </w:p>
  </w:endnote>
  <w:endnote w:type="continuationSeparator" w:id="0">
    <w:p w14:paraId="47B21A9E" w14:textId="77777777" w:rsidR="000C60AF" w:rsidRDefault="000C60AF">
      <w:pPr>
        <w:spacing w:after="0" w:line="240" w:lineRule="auto"/>
      </w:pPr>
      <w:r>
        <w:continuationSeparator/>
      </w:r>
    </w:p>
  </w:endnote>
  <w:endnote w:type="continuationNotice" w:id="1">
    <w:p w14:paraId="118469CD" w14:textId="77777777" w:rsidR="000C60AF" w:rsidRDefault="000C60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Sans Swisscom">
    <w:charset w:val="00"/>
    <w:family w:val="swiss"/>
    <w:pitch w:val="variable"/>
    <w:sig w:usb0="80000027" w:usb1="5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82"/>
      <w:gridCol w:w="3681"/>
      <w:gridCol w:w="2976"/>
    </w:tblGrid>
    <w:tr w:rsidR="009079C6" w:rsidRPr="009079C6" w14:paraId="4DA4E41D" w14:textId="77777777" w:rsidTr="00C20D07">
      <w:trPr>
        <w:cantSplit/>
        <w:trHeight w:val="225"/>
      </w:trPr>
      <w:tc>
        <w:tcPr>
          <w:tcW w:w="2982" w:type="dxa"/>
        </w:tcPr>
        <w:p w14:paraId="10D43705" w14:textId="091864E6" w:rsidR="002C499B" w:rsidRPr="00011F6D" w:rsidRDefault="00F40C1D" w:rsidP="00AA1E00">
          <w:pPr>
            <w:pStyle w:val="Fuzeile"/>
            <w:tabs>
              <w:tab w:val="clear" w:pos="9072"/>
              <w:tab w:val="right" w:pos="9290"/>
            </w:tabs>
            <w:spacing w:before="20"/>
            <w:ind w:left="-70"/>
            <w:rPr>
              <w:rFonts w:asciiTheme="minorHAnsi" w:hAnsiTheme="minorHAnsi" w:cstheme="minorHAnsi"/>
            </w:rPr>
          </w:pPr>
          <w:r w:rsidRPr="009079C6">
            <w:rPr>
              <w:rFonts w:asciiTheme="minorHAnsi" w:hAnsiTheme="minorHAnsi" w:cstheme="minorHAnsi"/>
              <w:color w:val="FFFFFF" w:themeColor="background1"/>
            </w:rPr>
            <w:t>© meinTest GmbH</w:t>
          </w:r>
          <w:r>
            <w:rPr>
              <w:rFonts w:asciiTheme="minorHAnsi" w:hAnsiTheme="minorHAnsi" w:cstheme="minorHAnsi"/>
              <w:color w:val="FFFFFF" w:themeColor="background1"/>
            </w:rPr>
            <w:t xml:space="preserve"> | 20</w:t>
          </w:r>
          <w:r w:rsidR="002C3645">
            <w:rPr>
              <w:rFonts w:asciiTheme="minorHAnsi" w:hAnsiTheme="minorHAnsi" w:cstheme="minorHAnsi"/>
              <w:color w:val="FFFFFF" w:themeColor="background1"/>
            </w:rPr>
            <w:t>26</w:t>
          </w:r>
        </w:p>
      </w:tc>
      <w:tc>
        <w:tcPr>
          <w:tcW w:w="3681" w:type="dxa"/>
        </w:tcPr>
        <w:p w14:paraId="384F81ED" w14:textId="462C6C86" w:rsidR="002C499B" w:rsidRPr="00011F6D" w:rsidRDefault="002C499B" w:rsidP="008F3668">
          <w:pPr>
            <w:pStyle w:val="Fuzeile"/>
            <w:tabs>
              <w:tab w:val="clear" w:pos="9072"/>
              <w:tab w:val="right" w:pos="9290"/>
            </w:tabs>
            <w:spacing w:before="20"/>
            <w:ind w:left="-70"/>
            <w:jc w:val="center"/>
            <w:rPr>
              <w:rFonts w:asciiTheme="minorHAnsi" w:hAnsiTheme="minorHAnsi" w:cstheme="minorHAnsi"/>
            </w:rPr>
          </w:pPr>
        </w:p>
      </w:tc>
      <w:tc>
        <w:tcPr>
          <w:tcW w:w="2976" w:type="dxa"/>
        </w:tcPr>
        <w:p w14:paraId="5D382308" w14:textId="00D13F3A" w:rsidR="002C499B" w:rsidRPr="009079C6" w:rsidRDefault="00E25842" w:rsidP="00D24D12">
          <w:pPr>
            <w:pStyle w:val="Fuzeile"/>
            <w:tabs>
              <w:tab w:val="clear" w:pos="9072"/>
              <w:tab w:val="right" w:pos="9290"/>
            </w:tabs>
            <w:spacing w:before="20"/>
            <w:ind w:left="-70"/>
            <w:jc w:val="right"/>
            <w:rPr>
              <w:rFonts w:asciiTheme="minorHAnsi" w:hAnsiTheme="minorHAnsi" w:cstheme="minorHAnsi"/>
              <w:color w:val="FFFFFF" w:themeColor="background1"/>
            </w:rPr>
          </w:pPr>
          <w:r w:rsidRPr="009079C6">
            <w:rPr>
              <w:rFonts w:asciiTheme="minorHAnsi" w:hAnsiTheme="minorHAnsi" w:cstheme="minorHAnsi"/>
              <w:color w:val="FFFFFF" w:themeColor="background1"/>
            </w:rPr>
            <w:t xml:space="preserve"> </w:t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fldChar w:fldCharType="begin"/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instrText xml:space="preserve"> PAGE  \* MERGEFORMAT </w:instrText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fldChar w:fldCharType="separate"/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t>1</w:t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fldChar w:fldCharType="end"/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t>/</w:t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fldChar w:fldCharType="begin"/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instrText xml:space="preserve"> NUMPAGES  \* MERGEFORMAT </w:instrText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fldChar w:fldCharType="separate"/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t>6</w:t>
          </w:r>
          <w:r w:rsidRPr="009079C6">
            <w:rPr>
              <w:rFonts w:asciiTheme="minorHAnsi" w:hAnsiTheme="minorHAnsi" w:cstheme="minorHAnsi"/>
              <w:color w:val="FFFFFF" w:themeColor="background1"/>
            </w:rPr>
            <w:fldChar w:fldCharType="end"/>
          </w:r>
        </w:p>
      </w:tc>
    </w:tr>
  </w:tbl>
  <w:p w14:paraId="49D01031" w14:textId="150F13C7" w:rsidR="002C499B" w:rsidRPr="00011F6D" w:rsidRDefault="00020B92">
    <w:pPr>
      <w:spacing w:after="0" w:line="240" w:lineRule="auto"/>
      <w:rPr>
        <w:rFonts w:asciiTheme="minorHAnsi" w:hAnsiTheme="minorHAnsi" w:cstheme="minorHAnsi"/>
        <w:sz w:val="12"/>
      </w:rPr>
    </w:pPr>
    <w:r w:rsidRPr="009079C6">
      <w:rPr>
        <w:rFonts w:asciiTheme="minorHAnsi" w:hAnsiTheme="minorHAnsi" w:cstheme="minorHAnsi"/>
        <w:noProof/>
        <w:color w:val="FFFFFF" w:themeColor="background1"/>
        <w:sz w:val="12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0F80065" wp14:editId="7C29AED7">
              <wp:simplePos x="0" y="0"/>
              <wp:positionH relativeFrom="column">
                <wp:posOffset>-55164</wp:posOffset>
              </wp:positionH>
              <wp:positionV relativeFrom="page">
                <wp:posOffset>10165404</wp:posOffset>
              </wp:positionV>
              <wp:extent cx="6195695" cy="145415"/>
              <wp:effectExtent l="0" t="0" r="14605" b="26035"/>
              <wp:wrapNone/>
              <wp:docPr id="2" name="Rechtec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5695" cy="145415"/>
                      </a:xfrm>
                      <a:prstGeom prst="rect">
                        <a:avLst/>
                      </a:prstGeom>
                      <a:solidFill>
                        <a:srgbClr val="44546A"/>
                      </a:solidFill>
                      <a:ln>
                        <a:solidFill>
                          <a:srgbClr val="44546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1">
                        <a:schemeClr val="dk2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66C824" id="Rechteck 2" o:spid="_x0000_s1026" style="position:absolute;margin-left:-4.35pt;margin-top:800.45pt;width:487.85pt;height:11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" fillcolor="#44546a" strokecolor="#44546a" strokeweight="2pt"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2CD8" w14:textId="77777777" w:rsidR="000C60AF" w:rsidRDefault="000C60AF">
      <w:pPr>
        <w:spacing w:after="0" w:line="240" w:lineRule="auto"/>
      </w:pPr>
      <w:r>
        <w:separator/>
      </w:r>
    </w:p>
  </w:footnote>
  <w:footnote w:type="continuationSeparator" w:id="0">
    <w:p w14:paraId="7F59672E" w14:textId="77777777" w:rsidR="000C60AF" w:rsidRDefault="000C60AF">
      <w:pPr>
        <w:spacing w:after="0" w:line="240" w:lineRule="auto"/>
      </w:pPr>
      <w:r>
        <w:continuationSeparator/>
      </w:r>
    </w:p>
  </w:footnote>
  <w:footnote w:type="continuationNotice" w:id="1">
    <w:p w14:paraId="39B895A0" w14:textId="77777777" w:rsidR="000C60AF" w:rsidRDefault="000C60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ook w:val="04A0" w:firstRow="1" w:lastRow="0" w:firstColumn="1" w:lastColumn="0" w:noHBand="0" w:noVBand="1"/>
    </w:tblPr>
    <w:tblGrid>
      <w:gridCol w:w="4645"/>
      <w:gridCol w:w="1640"/>
      <w:gridCol w:w="3354"/>
    </w:tblGrid>
    <w:tr w:rsidR="00943828" w:rsidRPr="00650461" w14:paraId="2615524A" w14:textId="77777777" w:rsidTr="00585F9D">
      <w:trPr>
        <w:trHeight w:hRule="exact" w:val="1588"/>
      </w:trPr>
      <w:tc>
        <w:tcPr>
          <w:tcW w:w="4645" w:type="dxa"/>
          <w:shd w:val="clear" w:color="auto" w:fill="FFFFFF" w:themeFill="background1"/>
          <w:tcMar>
            <w:left w:w="0" w:type="dxa"/>
          </w:tcMar>
        </w:tcPr>
        <w:p w14:paraId="44F2E3D4" w14:textId="77777777" w:rsidR="00943828" w:rsidRDefault="00943828" w:rsidP="00943828">
          <w:pPr>
            <w:pStyle w:val="Kopfzeile"/>
            <w:tabs>
              <w:tab w:val="clear" w:pos="4536"/>
              <w:tab w:val="left" w:pos="426"/>
            </w:tabs>
            <w:ind w:right="-7656"/>
            <w:rPr>
              <w:rFonts w:asciiTheme="minorHAnsi" w:hAnsiTheme="minorHAnsi" w:cstheme="minorHAnsi"/>
              <w:b/>
              <w:bCs/>
              <w:color w:val="365F91" w:themeColor="accent1" w:themeShade="BF"/>
              <w:szCs w:val="18"/>
              <w:lang w:val="de-DE"/>
            </w:rPr>
          </w:pPr>
          <w:r w:rsidRPr="00FF64AC">
            <w:rPr>
              <w:rFonts w:asciiTheme="minorHAnsi" w:hAnsiTheme="minorHAnsi" w:cstheme="minorHAnsi"/>
              <w:b/>
              <w:bCs/>
              <w:color w:val="365F91" w:themeColor="accent1" w:themeShade="BF"/>
              <w:szCs w:val="18"/>
              <w:lang w:val="de-DE"/>
            </w:rPr>
            <w:t>meinTest GmbH</w:t>
          </w:r>
        </w:p>
        <w:p w14:paraId="351B0632" w14:textId="1134FDFD" w:rsidR="00943828" w:rsidRPr="00AA1FF9" w:rsidRDefault="0072222F" w:rsidP="00943828">
          <w:pPr>
            <w:pStyle w:val="Kopfzeile"/>
            <w:tabs>
              <w:tab w:val="clear" w:pos="4536"/>
              <w:tab w:val="left" w:pos="426"/>
            </w:tabs>
            <w:ind w:right="-7656"/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</w:pPr>
          <w:r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  <w:t>Neuengasse 25</w:t>
          </w:r>
        </w:p>
        <w:p w14:paraId="68C97F42" w14:textId="7C31679D" w:rsidR="00943828" w:rsidRPr="00AA1FF9" w:rsidRDefault="00943828" w:rsidP="00943828">
          <w:pPr>
            <w:pStyle w:val="Kopfzeile"/>
            <w:tabs>
              <w:tab w:val="clear" w:pos="4536"/>
              <w:tab w:val="left" w:pos="426"/>
            </w:tabs>
            <w:ind w:right="-7656"/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</w:pPr>
          <w:r w:rsidRPr="00AA1FF9"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  <w:t>30</w:t>
          </w:r>
          <w:r w:rsidR="0072222F"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  <w:t>11</w:t>
          </w:r>
          <w:r w:rsidRPr="00AA1FF9"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  <w:t xml:space="preserve"> Bern</w:t>
          </w:r>
        </w:p>
        <w:p w14:paraId="1523F1AD" w14:textId="16FA9D36" w:rsidR="00943828" w:rsidRPr="00AA1FF9" w:rsidRDefault="00943828" w:rsidP="00943828">
          <w:pPr>
            <w:pStyle w:val="Kopfzeile"/>
            <w:tabs>
              <w:tab w:val="clear" w:pos="4536"/>
              <w:tab w:val="left" w:pos="426"/>
            </w:tabs>
            <w:ind w:right="-7656"/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</w:pPr>
          <w:r w:rsidRPr="00AA1FF9"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  <w:t>S</w:t>
          </w:r>
          <w:r w:rsidR="001F516D">
            <w:rPr>
              <w:rFonts w:asciiTheme="minorHAnsi" w:hAnsiTheme="minorHAnsi" w:cstheme="minorHAnsi"/>
              <w:bCs/>
              <w:color w:val="365F91" w:themeColor="accent1" w:themeShade="BF"/>
              <w:szCs w:val="18"/>
              <w:lang w:val="de-DE"/>
            </w:rPr>
            <w:t>WITZERLAND</w:t>
          </w:r>
        </w:p>
        <w:p w14:paraId="1EFB4680" w14:textId="77777777" w:rsidR="00943828" w:rsidRPr="00FF64AC" w:rsidRDefault="00943828" w:rsidP="00943828">
          <w:pPr>
            <w:pStyle w:val="Kopfzeile"/>
            <w:rPr>
              <w:rFonts w:asciiTheme="minorHAnsi" w:hAnsiTheme="minorHAnsi" w:cstheme="minorHAnsi"/>
              <w:color w:val="365F91" w:themeColor="accent1" w:themeShade="BF"/>
              <w:szCs w:val="18"/>
              <w:lang w:val="de-DE"/>
            </w:rPr>
          </w:pPr>
          <w:r w:rsidRPr="00FF64AC">
            <w:rPr>
              <w:rFonts w:asciiTheme="minorHAnsi" w:hAnsiTheme="minorHAnsi" w:cstheme="minorHAnsi"/>
              <w:color w:val="365F91" w:themeColor="accent1" w:themeShade="BF"/>
              <w:szCs w:val="18"/>
              <w:lang w:val="de-DE"/>
            </w:rPr>
            <w:t>info@meinTest.software</w:t>
          </w:r>
        </w:p>
        <w:p w14:paraId="28CC6F5F" w14:textId="77777777" w:rsidR="00943828" w:rsidRPr="00650461" w:rsidRDefault="00943828" w:rsidP="00943828">
          <w:pPr>
            <w:pStyle w:val="Kopfzeile"/>
            <w:tabs>
              <w:tab w:val="clear" w:pos="9072"/>
              <w:tab w:val="left" w:pos="426"/>
            </w:tabs>
            <w:rPr>
              <w:color w:val="365F91" w:themeColor="accent1" w:themeShade="BF"/>
              <w:lang w:val="de-DE"/>
            </w:rPr>
          </w:pPr>
          <w:r w:rsidRPr="00FF64AC">
            <w:rPr>
              <w:rFonts w:asciiTheme="minorHAnsi" w:hAnsiTheme="minorHAnsi" w:cstheme="minorHAnsi"/>
              <w:color w:val="365F91" w:themeColor="accent1" w:themeShade="BF"/>
              <w:szCs w:val="18"/>
              <w:lang w:val="de-DE"/>
            </w:rPr>
            <w:t>www.meinTest.software</w:t>
          </w:r>
          <w:r w:rsidRPr="00650461">
            <w:rPr>
              <w:rFonts w:ascii="Calibri" w:hAnsi="Calibri" w:cs="Calibri"/>
              <w:b/>
              <w:bCs/>
              <w:i/>
            </w:rPr>
            <w:tab/>
          </w:r>
          <w:r w:rsidRPr="00650461">
            <w:rPr>
              <w:rFonts w:ascii="Calibri" w:hAnsi="Calibri" w:cs="Calibri"/>
              <w:b/>
              <w:bCs/>
              <w:i/>
            </w:rPr>
            <w:tab/>
          </w:r>
          <w:r w:rsidRPr="00650461">
            <w:rPr>
              <w:rFonts w:ascii="Calibri" w:hAnsi="Calibri" w:cs="Calibri"/>
              <w:b/>
              <w:bCs/>
              <w:i/>
            </w:rPr>
            <w:tab/>
          </w:r>
          <w:r w:rsidRPr="00650461">
            <w:rPr>
              <w:rFonts w:ascii="Calibri" w:hAnsi="Calibri" w:cs="Calibri"/>
              <w:b/>
              <w:bCs/>
              <w:i/>
            </w:rPr>
            <w:tab/>
          </w:r>
        </w:p>
        <w:p w14:paraId="45D9654E" w14:textId="77777777" w:rsidR="00943828" w:rsidRPr="00650461" w:rsidRDefault="00943828" w:rsidP="00943828">
          <w:pPr>
            <w:pStyle w:val="Kopfzeile"/>
            <w:rPr>
              <w:b/>
              <w:bCs/>
              <w:i/>
            </w:rPr>
          </w:pPr>
          <w:r w:rsidRPr="00650461">
            <w:rPr>
              <w:b/>
              <w:bCs/>
              <w:i/>
            </w:rPr>
            <w:tab/>
          </w:r>
          <w:r w:rsidRPr="00650461">
            <w:rPr>
              <w:b/>
              <w:bCs/>
              <w:i/>
            </w:rPr>
            <w:tab/>
          </w:r>
          <w:r w:rsidRPr="00650461">
            <w:rPr>
              <w:b/>
              <w:bCs/>
              <w:i/>
            </w:rPr>
            <w:tab/>
          </w:r>
        </w:p>
        <w:p w14:paraId="5F6E32FC" w14:textId="77777777" w:rsidR="00943828" w:rsidRPr="00650461" w:rsidRDefault="00943828" w:rsidP="00943828">
          <w:pPr>
            <w:pStyle w:val="Kopfzeile"/>
          </w:pPr>
        </w:p>
      </w:tc>
      <w:tc>
        <w:tcPr>
          <w:tcW w:w="1640" w:type="dxa"/>
        </w:tcPr>
        <w:p w14:paraId="21A6DACB" w14:textId="7822A881" w:rsidR="00943828" w:rsidRPr="00650461" w:rsidRDefault="00943828" w:rsidP="00943828">
          <w:pPr>
            <w:pStyle w:val="Kopfzeile"/>
          </w:pPr>
        </w:p>
      </w:tc>
      <w:tc>
        <w:tcPr>
          <w:tcW w:w="3354" w:type="dxa"/>
          <w:tcMar>
            <w:left w:w="0" w:type="dxa"/>
            <w:right w:w="0" w:type="dxa"/>
          </w:tcMar>
        </w:tcPr>
        <w:p w14:paraId="19247125" w14:textId="64A74A2F" w:rsidR="00943828" w:rsidRPr="00650461" w:rsidRDefault="002C3645" w:rsidP="00943828">
          <w:pPr>
            <w:pStyle w:val="Kopfzeile"/>
            <w:jc w:val="right"/>
          </w:pPr>
          <w:r>
            <w:drawing>
              <wp:anchor distT="0" distB="0" distL="114300" distR="114300" simplePos="0" relativeHeight="251658241" behindDoc="0" locked="0" layoutInCell="1" allowOverlap="1" wp14:anchorId="1377BDF3" wp14:editId="1CCA43DD">
                <wp:simplePos x="0" y="0"/>
                <wp:positionH relativeFrom="column">
                  <wp:posOffset>-48371</wp:posOffset>
                </wp:positionH>
                <wp:positionV relativeFrom="paragraph">
                  <wp:posOffset>-26366</wp:posOffset>
                </wp:positionV>
                <wp:extent cx="2289600" cy="453600"/>
                <wp:effectExtent l="0" t="0" r="0" b="3810"/>
                <wp:wrapNone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_1920_370_v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9600" cy="45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B029D0E" w14:textId="77777777" w:rsidR="00AE3C51" w:rsidRPr="00650461" w:rsidRDefault="00AE3C51" w:rsidP="00AE3C51">
    <w:pPr>
      <w:pStyle w:val="Kopfzeile"/>
      <w:tabs>
        <w:tab w:val="left" w:pos="426"/>
        <w:tab w:val="left" w:pos="7230"/>
      </w:tabs>
      <w:rPr>
        <w:rFonts w:asciiTheme="minorHAnsi" w:hAnsiTheme="minorHAnsi" w:cstheme="minorHAnsi"/>
      </w:rPr>
    </w:pPr>
    <w:r w:rsidRPr="00650461">
      <w:tab/>
    </w:r>
    <w:r w:rsidRPr="00650461">
      <w:tab/>
    </w:r>
  </w:p>
  <w:p w14:paraId="4E4FD017" w14:textId="77777777" w:rsidR="006A5061" w:rsidRPr="00650461" w:rsidRDefault="006A5061" w:rsidP="00AE3C5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B903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E1A65E28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8F8363E"/>
    <w:multiLevelType w:val="hybridMultilevel"/>
    <w:tmpl w:val="449218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B6BCB"/>
    <w:multiLevelType w:val="hybridMultilevel"/>
    <w:tmpl w:val="42D436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A09C1"/>
    <w:multiLevelType w:val="hybridMultilevel"/>
    <w:tmpl w:val="A4D646F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32A52"/>
    <w:multiLevelType w:val="hybridMultilevel"/>
    <w:tmpl w:val="0F3E2A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1052C"/>
    <w:multiLevelType w:val="hybridMultilevel"/>
    <w:tmpl w:val="579C860E"/>
    <w:lvl w:ilvl="0" w:tplc="08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D8AE28">
      <w:start w:val="1738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heSans Swisscom" w:hAnsi="TheSans Swisscom" w:hint="default"/>
      </w:rPr>
    </w:lvl>
    <w:lvl w:ilvl="2" w:tplc="C5A008C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3F67B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0DC82C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CB1A544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B116131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1BC328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D2C585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7" w15:restartNumberingAfterBreak="0">
    <w:nsid w:val="1E64142A"/>
    <w:multiLevelType w:val="hybridMultilevel"/>
    <w:tmpl w:val="4EDA78E0"/>
    <w:lvl w:ilvl="0" w:tplc="44C226A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40895"/>
    <w:multiLevelType w:val="hybridMultilevel"/>
    <w:tmpl w:val="25C2CC6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C226A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7668A8"/>
    <w:multiLevelType w:val="hybridMultilevel"/>
    <w:tmpl w:val="39F03388"/>
    <w:lvl w:ilvl="0" w:tplc="0807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32552C2A"/>
    <w:multiLevelType w:val="hybridMultilevel"/>
    <w:tmpl w:val="FE906E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94798"/>
    <w:multiLevelType w:val="hybridMultilevel"/>
    <w:tmpl w:val="15105DA4"/>
    <w:lvl w:ilvl="0" w:tplc="A2B8E72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05F70"/>
    <w:multiLevelType w:val="hybridMultilevel"/>
    <w:tmpl w:val="11D44794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8817933"/>
    <w:multiLevelType w:val="hybridMultilevel"/>
    <w:tmpl w:val="F58A3B5E"/>
    <w:lvl w:ilvl="0" w:tplc="090A485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8525C"/>
    <w:multiLevelType w:val="hybridMultilevel"/>
    <w:tmpl w:val="AC70F01E"/>
    <w:lvl w:ilvl="0" w:tplc="08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D8AE28">
      <w:start w:val="1738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heSans Swisscom" w:hAnsi="TheSans Swisscom" w:hint="default"/>
      </w:rPr>
    </w:lvl>
    <w:lvl w:ilvl="2" w:tplc="C5A008C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3F67B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0DC82C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CB1A544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B116131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1BC328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D2C585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3926FB6"/>
    <w:multiLevelType w:val="hybridMultilevel"/>
    <w:tmpl w:val="E968D7CC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A4703"/>
    <w:multiLevelType w:val="hybridMultilevel"/>
    <w:tmpl w:val="0958BE7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036BD"/>
    <w:multiLevelType w:val="hybridMultilevel"/>
    <w:tmpl w:val="77268F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F07216"/>
    <w:multiLevelType w:val="hybridMultilevel"/>
    <w:tmpl w:val="FD2C0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630C4"/>
    <w:multiLevelType w:val="hybridMultilevel"/>
    <w:tmpl w:val="903AAE4C"/>
    <w:lvl w:ilvl="0" w:tplc="52C0154C">
      <w:start w:val="1"/>
      <w:numFmt w:val="bullet"/>
      <w:pStyle w:val="Aufzhlung"/>
      <w:lvlText w:val="-"/>
      <w:lvlJc w:val="left"/>
      <w:pPr>
        <w:tabs>
          <w:tab w:val="num" w:pos="717"/>
        </w:tabs>
        <w:ind w:left="717" w:hanging="360"/>
      </w:pPr>
      <w:rPr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36A1B"/>
    <w:multiLevelType w:val="hybridMultilevel"/>
    <w:tmpl w:val="F57AE676"/>
    <w:lvl w:ilvl="0" w:tplc="7F82146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181AC4"/>
    <w:multiLevelType w:val="hybridMultilevel"/>
    <w:tmpl w:val="06D694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A415C"/>
    <w:multiLevelType w:val="hybridMultilevel"/>
    <w:tmpl w:val="2E0AADB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79476647"/>
    <w:multiLevelType w:val="hybridMultilevel"/>
    <w:tmpl w:val="DF207F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41DCC"/>
    <w:multiLevelType w:val="hybridMultilevel"/>
    <w:tmpl w:val="A0D22A8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743877">
    <w:abstractNumId w:val="19"/>
  </w:num>
  <w:num w:numId="2" w16cid:durableId="2120443608">
    <w:abstractNumId w:val="1"/>
  </w:num>
  <w:num w:numId="3" w16cid:durableId="1315912411">
    <w:abstractNumId w:val="21"/>
  </w:num>
  <w:num w:numId="4" w16cid:durableId="1609773898">
    <w:abstractNumId w:val="16"/>
  </w:num>
  <w:num w:numId="5" w16cid:durableId="1951474565">
    <w:abstractNumId w:val="3"/>
  </w:num>
  <w:num w:numId="6" w16cid:durableId="1384258765">
    <w:abstractNumId w:val="5"/>
  </w:num>
  <w:num w:numId="7" w16cid:durableId="1212227618">
    <w:abstractNumId w:val="1"/>
  </w:num>
  <w:num w:numId="8" w16cid:durableId="1558127465">
    <w:abstractNumId w:val="1"/>
  </w:num>
  <w:num w:numId="9" w16cid:durableId="948199974">
    <w:abstractNumId w:val="15"/>
  </w:num>
  <w:num w:numId="10" w16cid:durableId="51782657">
    <w:abstractNumId w:val="4"/>
  </w:num>
  <w:num w:numId="11" w16cid:durableId="1735426000">
    <w:abstractNumId w:val="23"/>
  </w:num>
  <w:num w:numId="12" w16cid:durableId="1811248981">
    <w:abstractNumId w:val="9"/>
  </w:num>
  <w:num w:numId="13" w16cid:durableId="98838497">
    <w:abstractNumId w:val="24"/>
  </w:num>
  <w:num w:numId="14" w16cid:durableId="1230312828">
    <w:abstractNumId w:val="7"/>
  </w:num>
  <w:num w:numId="15" w16cid:durableId="1028138885">
    <w:abstractNumId w:val="2"/>
  </w:num>
  <w:num w:numId="16" w16cid:durableId="56712155">
    <w:abstractNumId w:val="22"/>
  </w:num>
  <w:num w:numId="17" w16cid:durableId="762454522">
    <w:abstractNumId w:val="10"/>
  </w:num>
  <w:num w:numId="18" w16cid:durableId="1233391310">
    <w:abstractNumId w:val="8"/>
  </w:num>
  <w:num w:numId="19" w16cid:durableId="1040478731">
    <w:abstractNumId w:val="14"/>
  </w:num>
  <w:num w:numId="20" w16cid:durableId="140267910">
    <w:abstractNumId w:val="6"/>
  </w:num>
  <w:num w:numId="21" w16cid:durableId="2035568918">
    <w:abstractNumId w:val="1"/>
  </w:num>
  <w:num w:numId="22" w16cid:durableId="1654413555">
    <w:abstractNumId w:val="1"/>
  </w:num>
  <w:num w:numId="23" w16cid:durableId="675302494">
    <w:abstractNumId w:val="1"/>
  </w:num>
  <w:num w:numId="24" w16cid:durableId="612904464">
    <w:abstractNumId w:val="1"/>
  </w:num>
  <w:num w:numId="25" w16cid:durableId="1065294444">
    <w:abstractNumId w:val="1"/>
  </w:num>
  <w:num w:numId="26" w16cid:durableId="1673097976">
    <w:abstractNumId w:val="1"/>
  </w:num>
  <w:num w:numId="27" w16cid:durableId="1202672420">
    <w:abstractNumId w:val="1"/>
  </w:num>
  <w:num w:numId="28" w16cid:durableId="8879188">
    <w:abstractNumId w:val="1"/>
  </w:num>
  <w:num w:numId="29" w16cid:durableId="1051803987">
    <w:abstractNumId w:val="12"/>
  </w:num>
  <w:num w:numId="30" w16cid:durableId="2079862451">
    <w:abstractNumId w:val="0"/>
  </w:num>
  <w:num w:numId="31" w16cid:durableId="1719209350">
    <w:abstractNumId w:val="20"/>
  </w:num>
  <w:num w:numId="32" w16cid:durableId="1086802850">
    <w:abstractNumId w:val="13"/>
  </w:num>
  <w:num w:numId="33" w16cid:durableId="637761863">
    <w:abstractNumId w:val="1"/>
  </w:num>
  <w:num w:numId="34" w16cid:durableId="704256448">
    <w:abstractNumId w:val="1"/>
  </w:num>
  <w:num w:numId="35" w16cid:durableId="864516654">
    <w:abstractNumId w:val="11"/>
  </w:num>
  <w:num w:numId="36" w16cid:durableId="712771919">
    <w:abstractNumId w:val="18"/>
  </w:num>
  <w:num w:numId="37" w16cid:durableId="1815178206">
    <w:abstractNumId w:val="17"/>
  </w:num>
  <w:num w:numId="38" w16cid:durableId="34814252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attachedTemplate r:id="rId1"/>
  <w:linkStyl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7D"/>
    <w:rsid w:val="000004E6"/>
    <w:rsid w:val="00007D64"/>
    <w:rsid w:val="00011F6D"/>
    <w:rsid w:val="00020B92"/>
    <w:rsid w:val="00021CD5"/>
    <w:rsid w:val="00022189"/>
    <w:rsid w:val="00031CD6"/>
    <w:rsid w:val="00032C4F"/>
    <w:rsid w:val="00033EFE"/>
    <w:rsid w:val="000348F0"/>
    <w:rsid w:val="00040180"/>
    <w:rsid w:val="000526A2"/>
    <w:rsid w:val="00053C66"/>
    <w:rsid w:val="00054114"/>
    <w:rsid w:val="00055231"/>
    <w:rsid w:val="00055B65"/>
    <w:rsid w:val="00057411"/>
    <w:rsid w:val="00066CFF"/>
    <w:rsid w:val="00067B50"/>
    <w:rsid w:val="000703BB"/>
    <w:rsid w:val="000761FB"/>
    <w:rsid w:val="0007793F"/>
    <w:rsid w:val="00083262"/>
    <w:rsid w:val="00084DEA"/>
    <w:rsid w:val="0008792C"/>
    <w:rsid w:val="00093B27"/>
    <w:rsid w:val="000A49F2"/>
    <w:rsid w:val="000A5276"/>
    <w:rsid w:val="000A59D5"/>
    <w:rsid w:val="000B5003"/>
    <w:rsid w:val="000B5B73"/>
    <w:rsid w:val="000B7C95"/>
    <w:rsid w:val="000C077C"/>
    <w:rsid w:val="000C60AF"/>
    <w:rsid w:val="000D5A07"/>
    <w:rsid w:val="000E13B8"/>
    <w:rsid w:val="000E3D2E"/>
    <w:rsid w:val="000E66FB"/>
    <w:rsid w:val="000F109C"/>
    <w:rsid w:val="000F3050"/>
    <w:rsid w:val="000F7A30"/>
    <w:rsid w:val="0010579A"/>
    <w:rsid w:val="001112B4"/>
    <w:rsid w:val="00114834"/>
    <w:rsid w:val="00115AD1"/>
    <w:rsid w:val="001310B3"/>
    <w:rsid w:val="00154C4C"/>
    <w:rsid w:val="00162139"/>
    <w:rsid w:val="0017091F"/>
    <w:rsid w:val="001718EA"/>
    <w:rsid w:val="001763A1"/>
    <w:rsid w:val="001768D6"/>
    <w:rsid w:val="001839A4"/>
    <w:rsid w:val="001840F9"/>
    <w:rsid w:val="00184A2E"/>
    <w:rsid w:val="00184DBE"/>
    <w:rsid w:val="0019062A"/>
    <w:rsid w:val="00190866"/>
    <w:rsid w:val="00191888"/>
    <w:rsid w:val="0019344E"/>
    <w:rsid w:val="00194D2A"/>
    <w:rsid w:val="001A203F"/>
    <w:rsid w:val="001B3048"/>
    <w:rsid w:val="001B3A14"/>
    <w:rsid w:val="001B3A8D"/>
    <w:rsid w:val="001B5645"/>
    <w:rsid w:val="001C299B"/>
    <w:rsid w:val="001C6C04"/>
    <w:rsid w:val="001C6C80"/>
    <w:rsid w:val="001D6533"/>
    <w:rsid w:val="001F193B"/>
    <w:rsid w:val="001F2EC6"/>
    <w:rsid w:val="001F516D"/>
    <w:rsid w:val="00201253"/>
    <w:rsid w:val="00215D98"/>
    <w:rsid w:val="00215E8A"/>
    <w:rsid w:val="00217375"/>
    <w:rsid w:val="00217668"/>
    <w:rsid w:val="00220859"/>
    <w:rsid w:val="002233D9"/>
    <w:rsid w:val="00230FE7"/>
    <w:rsid w:val="0024056E"/>
    <w:rsid w:val="00242119"/>
    <w:rsid w:val="0024531E"/>
    <w:rsid w:val="002465B4"/>
    <w:rsid w:val="002536C7"/>
    <w:rsid w:val="00253B14"/>
    <w:rsid w:val="00257156"/>
    <w:rsid w:val="00261459"/>
    <w:rsid w:val="00271A80"/>
    <w:rsid w:val="00273C42"/>
    <w:rsid w:val="00276770"/>
    <w:rsid w:val="00285531"/>
    <w:rsid w:val="00294256"/>
    <w:rsid w:val="002A7331"/>
    <w:rsid w:val="002B18E6"/>
    <w:rsid w:val="002B2065"/>
    <w:rsid w:val="002B20DC"/>
    <w:rsid w:val="002C0BFE"/>
    <w:rsid w:val="002C176B"/>
    <w:rsid w:val="002C23E6"/>
    <w:rsid w:val="002C3645"/>
    <w:rsid w:val="002C499B"/>
    <w:rsid w:val="002C5231"/>
    <w:rsid w:val="002E23A3"/>
    <w:rsid w:val="002E358B"/>
    <w:rsid w:val="002E69A6"/>
    <w:rsid w:val="002F1BF9"/>
    <w:rsid w:val="003039C2"/>
    <w:rsid w:val="00307DF3"/>
    <w:rsid w:val="003118C3"/>
    <w:rsid w:val="0031223D"/>
    <w:rsid w:val="003133C5"/>
    <w:rsid w:val="003209B3"/>
    <w:rsid w:val="00334603"/>
    <w:rsid w:val="00343E68"/>
    <w:rsid w:val="00344A44"/>
    <w:rsid w:val="00344D9B"/>
    <w:rsid w:val="003468FA"/>
    <w:rsid w:val="0035097C"/>
    <w:rsid w:val="0035549E"/>
    <w:rsid w:val="00355EF5"/>
    <w:rsid w:val="00372E20"/>
    <w:rsid w:val="00372F43"/>
    <w:rsid w:val="00373ACB"/>
    <w:rsid w:val="00380E83"/>
    <w:rsid w:val="00381243"/>
    <w:rsid w:val="00382D39"/>
    <w:rsid w:val="003926EB"/>
    <w:rsid w:val="00392ADB"/>
    <w:rsid w:val="003A5954"/>
    <w:rsid w:val="003B071F"/>
    <w:rsid w:val="003C251C"/>
    <w:rsid w:val="003D69B1"/>
    <w:rsid w:val="003E2D73"/>
    <w:rsid w:val="003E3260"/>
    <w:rsid w:val="003E7282"/>
    <w:rsid w:val="003F0A66"/>
    <w:rsid w:val="003F378C"/>
    <w:rsid w:val="003F7370"/>
    <w:rsid w:val="00401DB0"/>
    <w:rsid w:val="00403D37"/>
    <w:rsid w:val="0041065C"/>
    <w:rsid w:val="00412FB8"/>
    <w:rsid w:val="0041798E"/>
    <w:rsid w:val="004225C1"/>
    <w:rsid w:val="00422C15"/>
    <w:rsid w:val="00427BC6"/>
    <w:rsid w:val="00432D91"/>
    <w:rsid w:val="0043388A"/>
    <w:rsid w:val="0043696C"/>
    <w:rsid w:val="004369AB"/>
    <w:rsid w:val="00443A48"/>
    <w:rsid w:val="00446EF0"/>
    <w:rsid w:val="004625D5"/>
    <w:rsid w:val="00471107"/>
    <w:rsid w:val="00474678"/>
    <w:rsid w:val="0047650F"/>
    <w:rsid w:val="00484D86"/>
    <w:rsid w:val="004A6510"/>
    <w:rsid w:val="004B11EF"/>
    <w:rsid w:val="004B553B"/>
    <w:rsid w:val="004C2391"/>
    <w:rsid w:val="004C30DD"/>
    <w:rsid w:val="004C6C50"/>
    <w:rsid w:val="004D165D"/>
    <w:rsid w:val="004E2560"/>
    <w:rsid w:val="004E3C41"/>
    <w:rsid w:val="004E409D"/>
    <w:rsid w:val="004F4B33"/>
    <w:rsid w:val="004F5E49"/>
    <w:rsid w:val="0050169A"/>
    <w:rsid w:val="005020DC"/>
    <w:rsid w:val="00511254"/>
    <w:rsid w:val="00513FAB"/>
    <w:rsid w:val="0051481D"/>
    <w:rsid w:val="005204E9"/>
    <w:rsid w:val="00520C50"/>
    <w:rsid w:val="005335B4"/>
    <w:rsid w:val="0053621A"/>
    <w:rsid w:val="0053624B"/>
    <w:rsid w:val="00540AC4"/>
    <w:rsid w:val="0054288B"/>
    <w:rsid w:val="005456EB"/>
    <w:rsid w:val="00546C12"/>
    <w:rsid w:val="005478F9"/>
    <w:rsid w:val="005505D9"/>
    <w:rsid w:val="0055387A"/>
    <w:rsid w:val="00553CD8"/>
    <w:rsid w:val="005637DB"/>
    <w:rsid w:val="00564264"/>
    <w:rsid w:val="00573B4E"/>
    <w:rsid w:val="00574EAD"/>
    <w:rsid w:val="0057528B"/>
    <w:rsid w:val="005833F4"/>
    <w:rsid w:val="00585F9D"/>
    <w:rsid w:val="00591A57"/>
    <w:rsid w:val="0059785E"/>
    <w:rsid w:val="005A05E5"/>
    <w:rsid w:val="005A2F3E"/>
    <w:rsid w:val="005A30CE"/>
    <w:rsid w:val="005A4468"/>
    <w:rsid w:val="005B663D"/>
    <w:rsid w:val="005C1C3F"/>
    <w:rsid w:val="005C382C"/>
    <w:rsid w:val="005C46C7"/>
    <w:rsid w:val="005C57F5"/>
    <w:rsid w:val="005C589B"/>
    <w:rsid w:val="005E18A6"/>
    <w:rsid w:val="005E36DB"/>
    <w:rsid w:val="006063C0"/>
    <w:rsid w:val="006161E6"/>
    <w:rsid w:val="0062467C"/>
    <w:rsid w:val="0062649E"/>
    <w:rsid w:val="006368AE"/>
    <w:rsid w:val="00636D12"/>
    <w:rsid w:val="00650461"/>
    <w:rsid w:val="00653169"/>
    <w:rsid w:val="006537FB"/>
    <w:rsid w:val="00655959"/>
    <w:rsid w:val="00660577"/>
    <w:rsid w:val="006608FA"/>
    <w:rsid w:val="006739D6"/>
    <w:rsid w:val="0068022C"/>
    <w:rsid w:val="00681017"/>
    <w:rsid w:val="00687969"/>
    <w:rsid w:val="00692E68"/>
    <w:rsid w:val="006A106A"/>
    <w:rsid w:val="006A5061"/>
    <w:rsid w:val="006A5530"/>
    <w:rsid w:val="006B0806"/>
    <w:rsid w:val="006B2FA3"/>
    <w:rsid w:val="006B338B"/>
    <w:rsid w:val="006B4625"/>
    <w:rsid w:val="006C0938"/>
    <w:rsid w:val="006C114C"/>
    <w:rsid w:val="006C6A86"/>
    <w:rsid w:val="006C721F"/>
    <w:rsid w:val="006E3B41"/>
    <w:rsid w:val="0070029D"/>
    <w:rsid w:val="0070054C"/>
    <w:rsid w:val="00702284"/>
    <w:rsid w:val="00702FE0"/>
    <w:rsid w:val="00704038"/>
    <w:rsid w:val="0070613D"/>
    <w:rsid w:val="00707FD6"/>
    <w:rsid w:val="00712385"/>
    <w:rsid w:val="00712A51"/>
    <w:rsid w:val="007152CE"/>
    <w:rsid w:val="0072222F"/>
    <w:rsid w:val="0072305E"/>
    <w:rsid w:val="00725E7D"/>
    <w:rsid w:val="00740E17"/>
    <w:rsid w:val="00743F21"/>
    <w:rsid w:val="00752AC9"/>
    <w:rsid w:val="00754BFD"/>
    <w:rsid w:val="00761C79"/>
    <w:rsid w:val="00773573"/>
    <w:rsid w:val="007746AF"/>
    <w:rsid w:val="00777DC2"/>
    <w:rsid w:val="0078478A"/>
    <w:rsid w:val="007848D6"/>
    <w:rsid w:val="00790663"/>
    <w:rsid w:val="0079228A"/>
    <w:rsid w:val="00792DCE"/>
    <w:rsid w:val="00796295"/>
    <w:rsid w:val="00796323"/>
    <w:rsid w:val="007A154D"/>
    <w:rsid w:val="007A1685"/>
    <w:rsid w:val="007B0EF9"/>
    <w:rsid w:val="007B5022"/>
    <w:rsid w:val="007B518E"/>
    <w:rsid w:val="007E3B41"/>
    <w:rsid w:val="007F070E"/>
    <w:rsid w:val="007F4DFF"/>
    <w:rsid w:val="00801046"/>
    <w:rsid w:val="00802CB3"/>
    <w:rsid w:val="008050D3"/>
    <w:rsid w:val="00805C07"/>
    <w:rsid w:val="00812E9B"/>
    <w:rsid w:val="00815105"/>
    <w:rsid w:val="008171AB"/>
    <w:rsid w:val="0083511E"/>
    <w:rsid w:val="008470D0"/>
    <w:rsid w:val="008517BB"/>
    <w:rsid w:val="00851AD4"/>
    <w:rsid w:val="008532D7"/>
    <w:rsid w:val="00855162"/>
    <w:rsid w:val="00855AF2"/>
    <w:rsid w:val="00855C9C"/>
    <w:rsid w:val="008613A2"/>
    <w:rsid w:val="0086321B"/>
    <w:rsid w:val="008653AF"/>
    <w:rsid w:val="00867A36"/>
    <w:rsid w:val="00867C00"/>
    <w:rsid w:val="00876A27"/>
    <w:rsid w:val="00877E17"/>
    <w:rsid w:val="00885EF2"/>
    <w:rsid w:val="008913B4"/>
    <w:rsid w:val="00894DD4"/>
    <w:rsid w:val="008A22DB"/>
    <w:rsid w:val="008B3609"/>
    <w:rsid w:val="008D53D8"/>
    <w:rsid w:val="008F0195"/>
    <w:rsid w:val="008F0FC1"/>
    <w:rsid w:val="008F3668"/>
    <w:rsid w:val="008F67A9"/>
    <w:rsid w:val="00900B86"/>
    <w:rsid w:val="00901773"/>
    <w:rsid w:val="009079C6"/>
    <w:rsid w:val="00907A4E"/>
    <w:rsid w:val="00910DA2"/>
    <w:rsid w:val="00921844"/>
    <w:rsid w:val="00943828"/>
    <w:rsid w:val="00946528"/>
    <w:rsid w:val="009517CF"/>
    <w:rsid w:val="009529EE"/>
    <w:rsid w:val="0095517C"/>
    <w:rsid w:val="00955A44"/>
    <w:rsid w:val="0095742D"/>
    <w:rsid w:val="00974138"/>
    <w:rsid w:val="00974EA8"/>
    <w:rsid w:val="00974FD7"/>
    <w:rsid w:val="0098023E"/>
    <w:rsid w:val="00985AAC"/>
    <w:rsid w:val="00986D95"/>
    <w:rsid w:val="0099671E"/>
    <w:rsid w:val="00997843"/>
    <w:rsid w:val="009A5436"/>
    <w:rsid w:val="009A5B99"/>
    <w:rsid w:val="009A6609"/>
    <w:rsid w:val="009C0BC7"/>
    <w:rsid w:val="009C6F76"/>
    <w:rsid w:val="009C7C25"/>
    <w:rsid w:val="009E58B1"/>
    <w:rsid w:val="009F0524"/>
    <w:rsid w:val="009F2955"/>
    <w:rsid w:val="00A038A5"/>
    <w:rsid w:val="00A06F99"/>
    <w:rsid w:val="00A163FB"/>
    <w:rsid w:val="00A218B8"/>
    <w:rsid w:val="00A21FD0"/>
    <w:rsid w:val="00A2701A"/>
    <w:rsid w:val="00A30F3D"/>
    <w:rsid w:val="00A46257"/>
    <w:rsid w:val="00A46E9D"/>
    <w:rsid w:val="00A50423"/>
    <w:rsid w:val="00A51A1D"/>
    <w:rsid w:val="00A52FF1"/>
    <w:rsid w:val="00A639F3"/>
    <w:rsid w:val="00A678C9"/>
    <w:rsid w:val="00A67FEA"/>
    <w:rsid w:val="00A71585"/>
    <w:rsid w:val="00A77B43"/>
    <w:rsid w:val="00A8028F"/>
    <w:rsid w:val="00A85B09"/>
    <w:rsid w:val="00AA1E00"/>
    <w:rsid w:val="00AB096E"/>
    <w:rsid w:val="00AC05A5"/>
    <w:rsid w:val="00AC66B1"/>
    <w:rsid w:val="00AC73EF"/>
    <w:rsid w:val="00AD2428"/>
    <w:rsid w:val="00AE108D"/>
    <w:rsid w:val="00AE3C51"/>
    <w:rsid w:val="00AE6441"/>
    <w:rsid w:val="00AF0314"/>
    <w:rsid w:val="00AF4614"/>
    <w:rsid w:val="00AF7119"/>
    <w:rsid w:val="00B02E15"/>
    <w:rsid w:val="00B04951"/>
    <w:rsid w:val="00B06CA2"/>
    <w:rsid w:val="00B13BA4"/>
    <w:rsid w:val="00B13D61"/>
    <w:rsid w:val="00B275DC"/>
    <w:rsid w:val="00B37C48"/>
    <w:rsid w:val="00B413D6"/>
    <w:rsid w:val="00B441A2"/>
    <w:rsid w:val="00B50BC9"/>
    <w:rsid w:val="00B52525"/>
    <w:rsid w:val="00B628A1"/>
    <w:rsid w:val="00B67A49"/>
    <w:rsid w:val="00B7371B"/>
    <w:rsid w:val="00B747A7"/>
    <w:rsid w:val="00B8755E"/>
    <w:rsid w:val="00B96778"/>
    <w:rsid w:val="00BA1BD2"/>
    <w:rsid w:val="00BA2148"/>
    <w:rsid w:val="00BA2938"/>
    <w:rsid w:val="00BA5592"/>
    <w:rsid w:val="00BA6757"/>
    <w:rsid w:val="00BA7333"/>
    <w:rsid w:val="00BB0CDB"/>
    <w:rsid w:val="00BC59E5"/>
    <w:rsid w:val="00BD0D84"/>
    <w:rsid w:val="00BD2B81"/>
    <w:rsid w:val="00BE7793"/>
    <w:rsid w:val="00BF70CB"/>
    <w:rsid w:val="00BF755A"/>
    <w:rsid w:val="00C102B6"/>
    <w:rsid w:val="00C15281"/>
    <w:rsid w:val="00C15CCC"/>
    <w:rsid w:val="00C20D07"/>
    <w:rsid w:val="00C221D1"/>
    <w:rsid w:val="00C37691"/>
    <w:rsid w:val="00C44611"/>
    <w:rsid w:val="00C458B6"/>
    <w:rsid w:val="00C47870"/>
    <w:rsid w:val="00C50184"/>
    <w:rsid w:val="00C533D4"/>
    <w:rsid w:val="00C5718D"/>
    <w:rsid w:val="00C57A5F"/>
    <w:rsid w:val="00C618B0"/>
    <w:rsid w:val="00C6525F"/>
    <w:rsid w:val="00C70FB8"/>
    <w:rsid w:val="00C727A9"/>
    <w:rsid w:val="00C7360F"/>
    <w:rsid w:val="00CC5B85"/>
    <w:rsid w:val="00CC7310"/>
    <w:rsid w:val="00CD5D25"/>
    <w:rsid w:val="00CE75E6"/>
    <w:rsid w:val="00CF3FCD"/>
    <w:rsid w:val="00CF4B77"/>
    <w:rsid w:val="00D0586D"/>
    <w:rsid w:val="00D1530C"/>
    <w:rsid w:val="00D23E1F"/>
    <w:rsid w:val="00D24D12"/>
    <w:rsid w:val="00D259C1"/>
    <w:rsid w:val="00D27170"/>
    <w:rsid w:val="00D314A7"/>
    <w:rsid w:val="00D42587"/>
    <w:rsid w:val="00D44278"/>
    <w:rsid w:val="00D448C1"/>
    <w:rsid w:val="00D455D0"/>
    <w:rsid w:val="00D543BD"/>
    <w:rsid w:val="00D60062"/>
    <w:rsid w:val="00D660DC"/>
    <w:rsid w:val="00D85A64"/>
    <w:rsid w:val="00D87729"/>
    <w:rsid w:val="00D87F8E"/>
    <w:rsid w:val="00D97340"/>
    <w:rsid w:val="00DA2E8D"/>
    <w:rsid w:val="00DA6CFF"/>
    <w:rsid w:val="00DB05E4"/>
    <w:rsid w:val="00DB2218"/>
    <w:rsid w:val="00DB4E5A"/>
    <w:rsid w:val="00DB6CA2"/>
    <w:rsid w:val="00DC1666"/>
    <w:rsid w:val="00DC3873"/>
    <w:rsid w:val="00DC3A34"/>
    <w:rsid w:val="00DC7610"/>
    <w:rsid w:val="00DD2F1A"/>
    <w:rsid w:val="00DD4599"/>
    <w:rsid w:val="00DF580C"/>
    <w:rsid w:val="00DF7536"/>
    <w:rsid w:val="00E01D2F"/>
    <w:rsid w:val="00E046AE"/>
    <w:rsid w:val="00E07138"/>
    <w:rsid w:val="00E07F30"/>
    <w:rsid w:val="00E110CD"/>
    <w:rsid w:val="00E11BDD"/>
    <w:rsid w:val="00E15605"/>
    <w:rsid w:val="00E17D3A"/>
    <w:rsid w:val="00E24CC7"/>
    <w:rsid w:val="00E25692"/>
    <w:rsid w:val="00E25842"/>
    <w:rsid w:val="00E35BB7"/>
    <w:rsid w:val="00E37541"/>
    <w:rsid w:val="00E423E8"/>
    <w:rsid w:val="00E45D19"/>
    <w:rsid w:val="00E45FF2"/>
    <w:rsid w:val="00E47E7F"/>
    <w:rsid w:val="00E67037"/>
    <w:rsid w:val="00E72529"/>
    <w:rsid w:val="00E735F1"/>
    <w:rsid w:val="00E741C0"/>
    <w:rsid w:val="00E91A57"/>
    <w:rsid w:val="00E966A2"/>
    <w:rsid w:val="00EA461A"/>
    <w:rsid w:val="00EA46A0"/>
    <w:rsid w:val="00EA5202"/>
    <w:rsid w:val="00EA61B8"/>
    <w:rsid w:val="00EB2116"/>
    <w:rsid w:val="00EC0B31"/>
    <w:rsid w:val="00ED14EF"/>
    <w:rsid w:val="00EE1809"/>
    <w:rsid w:val="00EF1D8A"/>
    <w:rsid w:val="00F05033"/>
    <w:rsid w:val="00F07D24"/>
    <w:rsid w:val="00F130D6"/>
    <w:rsid w:val="00F20134"/>
    <w:rsid w:val="00F231FC"/>
    <w:rsid w:val="00F40C1D"/>
    <w:rsid w:val="00F4414E"/>
    <w:rsid w:val="00F46B03"/>
    <w:rsid w:val="00F470BE"/>
    <w:rsid w:val="00F470FA"/>
    <w:rsid w:val="00F535D8"/>
    <w:rsid w:val="00F56712"/>
    <w:rsid w:val="00F61878"/>
    <w:rsid w:val="00F62277"/>
    <w:rsid w:val="00F63586"/>
    <w:rsid w:val="00F65669"/>
    <w:rsid w:val="00F73197"/>
    <w:rsid w:val="00F83C0A"/>
    <w:rsid w:val="00F85493"/>
    <w:rsid w:val="00F854CB"/>
    <w:rsid w:val="00F85E9C"/>
    <w:rsid w:val="00F93478"/>
    <w:rsid w:val="00FA5B55"/>
    <w:rsid w:val="00FC5FA7"/>
    <w:rsid w:val="00FC7B80"/>
    <w:rsid w:val="00FD40F8"/>
    <w:rsid w:val="00FD698C"/>
    <w:rsid w:val="00FE14FF"/>
    <w:rsid w:val="00FF0D66"/>
    <w:rsid w:val="00FF1621"/>
    <w:rsid w:val="00FF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01665E6"/>
  <w15:docId w15:val="{46F9E75E-3ED7-4842-A397-5CAD522E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1FD0"/>
    <w:pPr>
      <w:spacing w:after="120" w:line="288" w:lineRule="auto"/>
    </w:pPr>
    <w:rPr>
      <w:rFonts w:ascii="Arial" w:hAnsi="Arial"/>
      <w:sz w:val="22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A21FD0"/>
    <w:pPr>
      <w:keepNext/>
      <w:numPr>
        <w:numId w:val="2"/>
      </w:numPr>
      <w:spacing w:before="600"/>
      <w:outlineLvl w:val="0"/>
    </w:pPr>
    <w:rPr>
      <w:b/>
      <w:sz w:val="28"/>
    </w:rPr>
  </w:style>
  <w:style w:type="paragraph" w:styleId="berschrift2">
    <w:name w:val="heading 2"/>
    <w:basedOn w:val="berschrift1"/>
    <w:next w:val="Standard"/>
    <w:link w:val="berschrift2Zchn"/>
    <w:qFormat/>
    <w:rsid w:val="00A21FD0"/>
    <w:pPr>
      <w:numPr>
        <w:ilvl w:val="1"/>
      </w:numPr>
      <w:spacing w:before="480"/>
      <w:outlineLvl w:val="1"/>
    </w:pPr>
    <w:rPr>
      <w:sz w:val="24"/>
    </w:rPr>
  </w:style>
  <w:style w:type="paragraph" w:styleId="berschrift3">
    <w:name w:val="heading 3"/>
    <w:basedOn w:val="berschrift1"/>
    <w:next w:val="Standard"/>
    <w:link w:val="berschrift3Zchn"/>
    <w:qFormat/>
    <w:rsid w:val="00A21FD0"/>
    <w:pPr>
      <w:numPr>
        <w:ilvl w:val="2"/>
      </w:numPr>
      <w:spacing w:before="360"/>
      <w:outlineLvl w:val="2"/>
    </w:pPr>
    <w:rPr>
      <w:sz w:val="22"/>
    </w:rPr>
  </w:style>
  <w:style w:type="paragraph" w:styleId="berschrift4">
    <w:name w:val="heading 4"/>
    <w:basedOn w:val="berschrift1"/>
    <w:next w:val="Standard"/>
    <w:link w:val="berschrift4Zchn"/>
    <w:qFormat/>
    <w:rsid w:val="00A21FD0"/>
    <w:pPr>
      <w:numPr>
        <w:ilvl w:val="3"/>
      </w:numPr>
      <w:spacing w:before="240"/>
      <w:outlineLvl w:val="3"/>
    </w:pPr>
    <w:rPr>
      <w:b w:val="0"/>
      <w:sz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1FD0"/>
    <w:pPr>
      <w:keepNext/>
      <w:keepLines/>
      <w:spacing w:before="200" w:after="0"/>
      <w:outlineLvl w:val="4"/>
    </w:pPr>
    <w:rPr>
      <w:rFonts w:eastAsiaTheme="majorEastAsia" w:cstheme="majorBidi"/>
      <w:sz w:val="1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5B85"/>
    <w:pPr>
      <w:spacing w:before="240" w:after="60"/>
      <w:outlineLvl w:val="5"/>
    </w:pPr>
    <w:rPr>
      <w:rFonts w:ascii="Calibri" w:hAnsi="Calibri"/>
      <w:b/>
      <w:bCs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fzhlung">
    <w:name w:val="Aufzählung"/>
    <w:basedOn w:val="Standard"/>
    <w:rsid w:val="00A21FD0"/>
    <w:pPr>
      <w:numPr>
        <w:numId w:val="1"/>
      </w:numPr>
    </w:pPr>
  </w:style>
  <w:style w:type="paragraph" w:styleId="Fuzeile">
    <w:name w:val="footer"/>
    <w:basedOn w:val="Standard"/>
    <w:semiHidden/>
    <w:rsid w:val="00A21FD0"/>
    <w:pPr>
      <w:tabs>
        <w:tab w:val="center" w:pos="4536"/>
        <w:tab w:val="right" w:pos="9072"/>
      </w:tabs>
      <w:spacing w:after="0" w:line="240" w:lineRule="auto"/>
    </w:pPr>
    <w:rPr>
      <w:noProof/>
      <w:sz w:val="16"/>
    </w:rPr>
  </w:style>
  <w:style w:type="paragraph" w:styleId="Kopfzeile">
    <w:name w:val="header"/>
    <w:basedOn w:val="Standard"/>
    <w:link w:val="KopfzeileZchn"/>
    <w:uiPriority w:val="99"/>
    <w:semiHidden/>
    <w:rsid w:val="00A21FD0"/>
    <w:pPr>
      <w:tabs>
        <w:tab w:val="center" w:pos="4536"/>
        <w:tab w:val="right" w:pos="9072"/>
      </w:tabs>
      <w:spacing w:after="0" w:line="240" w:lineRule="auto"/>
    </w:pPr>
    <w:rPr>
      <w:noProof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1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1FD0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39"/>
    <w:rsid w:val="00A21FD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5B85"/>
    <w:rPr>
      <w:rFonts w:ascii="Calibri" w:hAnsi="Calibri"/>
      <w:b/>
      <w:bCs/>
      <w:sz w:val="22"/>
      <w:szCs w:val="22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sid w:val="00A21FD0"/>
    <w:rPr>
      <w:rFonts w:ascii="Arial" w:hAnsi="Arial"/>
      <w:noProof/>
      <w:sz w:val="18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A21FD0"/>
    <w:rPr>
      <w:rFonts w:ascii="Arial" w:hAnsi="Arial"/>
      <w:b/>
      <w:sz w:val="28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A21FD0"/>
    <w:rPr>
      <w:rFonts w:ascii="Arial" w:hAnsi="Arial"/>
      <w:b/>
      <w:sz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A21FD0"/>
    <w:rPr>
      <w:rFonts w:ascii="Arial" w:hAnsi="Arial"/>
      <w:b/>
      <w:sz w:val="22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A21FD0"/>
    <w:rPr>
      <w:rFonts w:ascii="Arial" w:hAnsi="Arial"/>
      <w:sz w:val="22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1FD0"/>
    <w:rPr>
      <w:rFonts w:ascii="Arial" w:eastAsiaTheme="majorEastAsia" w:hAnsi="Arial" w:cstheme="majorBidi"/>
      <w:sz w:val="18"/>
      <w:lang w:eastAsia="de-DE"/>
    </w:rPr>
  </w:style>
  <w:style w:type="paragraph" w:styleId="Verzeichnis1">
    <w:name w:val="toc 1"/>
    <w:basedOn w:val="Standard"/>
    <w:next w:val="Standard"/>
    <w:rsid w:val="00A21FD0"/>
    <w:pPr>
      <w:tabs>
        <w:tab w:val="left" w:pos="357"/>
        <w:tab w:val="right" w:leader="dot" w:pos="9923"/>
      </w:tabs>
      <w:spacing w:before="260" w:after="0"/>
    </w:pPr>
    <w:rPr>
      <w:b/>
    </w:rPr>
  </w:style>
  <w:style w:type="paragraph" w:styleId="Verzeichnis2">
    <w:name w:val="toc 2"/>
    <w:basedOn w:val="Verzeichnis1"/>
    <w:next w:val="Standard"/>
    <w:rsid w:val="00A21FD0"/>
    <w:pPr>
      <w:tabs>
        <w:tab w:val="clear" w:pos="357"/>
        <w:tab w:val="left" w:pos="533"/>
      </w:tabs>
      <w:spacing w:before="0"/>
    </w:pPr>
    <w:rPr>
      <w:b w:val="0"/>
    </w:rPr>
  </w:style>
  <w:style w:type="character" w:styleId="Fett">
    <w:name w:val="Strong"/>
    <w:basedOn w:val="Absatz-Standardschriftart"/>
    <w:uiPriority w:val="22"/>
    <w:qFormat/>
    <w:rsid w:val="00A21FD0"/>
    <w:rPr>
      <w:rFonts w:ascii="Arial" w:hAnsi="Arial"/>
      <w:b/>
      <w:bCs/>
      <w:sz w:val="22"/>
    </w:rPr>
  </w:style>
  <w:style w:type="character" w:styleId="Hervorhebung">
    <w:name w:val="Emphasis"/>
    <w:basedOn w:val="Absatz-Standardschriftart"/>
    <w:uiPriority w:val="20"/>
    <w:qFormat/>
    <w:rsid w:val="00A21FD0"/>
    <w:rPr>
      <w:rFonts w:ascii="Arial" w:hAnsi="Arial"/>
      <w:i/>
      <w:iCs/>
      <w:sz w:val="22"/>
    </w:rPr>
  </w:style>
  <w:style w:type="character" w:styleId="SchwacheHervorhebung">
    <w:name w:val="Subtle Emphasis"/>
    <w:basedOn w:val="Absatz-Standardschriftart"/>
    <w:uiPriority w:val="19"/>
    <w:qFormat/>
    <w:rsid w:val="00A21FD0"/>
    <w:rPr>
      <w:rFonts w:ascii="Arial" w:hAnsi="Arial"/>
      <w:i/>
      <w:iCs/>
      <w:color w:val="808080" w:themeColor="text1" w:themeTint="7F"/>
      <w:sz w:val="2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1FD0"/>
    <w:pPr>
      <w:numPr>
        <w:ilvl w:val="1"/>
      </w:numPr>
    </w:pPr>
    <w:rPr>
      <w:rFonts w:eastAsiaTheme="majorEastAsia" w:cstheme="majorBidi"/>
      <w:i/>
      <w:iCs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1FD0"/>
    <w:rPr>
      <w:rFonts w:ascii="Arial" w:eastAsiaTheme="majorEastAsia" w:hAnsi="Arial" w:cstheme="majorBidi"/>
      <w:i/>
      <w:iCs/>
      <w:spacing w:val="15"/>
      <w:sz w:val="22"/>
      <w:szCs w:val="24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A21F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21FD0"/>
    <w:rPr>
      <w:rFonts w:ascii="Arial" w:eastAsiaTheme="majorEastAsia" w:hAnsi="Arial" w:cstheme="majorBidi"/>
      <w:spacing w:val="5"/>
      <w:kern w:val="28"/>
      <w:sz w:val="52"/>
      <w:szCs w:val="52"/>
      <w:lang w:eastAsia="de-DE"/>
    </w:rPr>
  </w:style>
  <w:style w:type="paragraph" w:styleId="KeinLeerraum">
    <w:name w:val="No Spacing"/>
    <w:uiPriority w:val="1"/>
    <w:qFormat/>
    <w:rsid w:val="00A21FD0"/>
    <w:rPr>
      <w:rFonts w:ascii="Arial" w:hAnsi="Arial"/>
      <w:sz w:val="22"/>
      <w:lang w:eastAsia="de-DE"/>
    </w:rPr>
  </w:style>
  <w:style w:type="paragraph" w:styleId="Listenabsatz">
    <w:name w:val="List Paragraph"/>
    <w:basedOn w:val="Standard"/>
    <w:uiPriority w:val="34"/>
    <w:qFormat/>
    <w:rsid w:val="00A2701A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2701A"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hps">
    <w:name w:val="hps"/>
    <w:basedOn w:val="Absatz-Standardschriftart"/>
    <w:rsid w:val="00C50184"/>
  </w:style>
  <w:style w:type="character" w:customStyle="1" w:styleId="atn">
    <w:name w:val="atn"/>
    <w:basedOn w:val="Absatz-Standardschriftart"/>
    <w:rsid w:val="00C50184"/>
  </w:style>
  <w:style w:type="paragraph" w:styleId="Textkrper">
    <w:name w:val="Body Text"/>
    <w:aliases w:val="Textkörper Char Char Char Char Char Char,Textkörper Char Char Char Char Char Cha,paragraph 2,body indent,bt,AvtalBrödtext,Bodytext, ändrad,ändrad,AvtalBrodtext,andrad,body indent Char,body text,heading_txt,bodytxy2,Textkörper Char"/>
    <w:basedOn w:val="Standard"/>
    <w:link w:val="TextkrperZchn"/>
    <w:uiPriority w:val="99"/>
    <w:rsid w:val="00687969"/>
    <w:pPr>
      <w:spacing w:line="240" w:lineRule="auto"/>
    </w:pPr>
    <w:rPr>
      <w:rFonts w:ascii="TheSans Swisscom" w:hAnsi="TheSans Swisscom"/>
      <w:sz w:val="20"/>
      <w:szCs w:val="24"/>
      <w:lang w:eastAsia="de-CH"/>
    </w:rPr>
  </w:style>
  <w:style w:type="character" w:customStyle="1" w:styleId="TextkrperZchn">
    <w:name w:val="Textkörper Zchn"/>
    <w:aliases w:val="Textkörper Char Char Char Char Char Char Zchn,Textkörper Char Char Char Char Char Cha Zchn,paragraph 2 Zchn,body indent Zchn,bt Zchn,AvtalBrödtext Zchn,Bodytext Zchn, ändrad Zchn,ändrad Zchn,AvtalBrodtext Zchn,andrad Zchn,body text Zchn"/>
    <w:basedOn w:val="Absatz-Standardschriftart"/>
    <w:link w:val="Textkrper"/>
    <w:uiPriority w:val="99"/>
    <w:rsid w:val="00687969"/>
    <w:rPr>
      <w:rFonts w:ascii="TheSans Swisscom" w:hAnsi="TheSans Swisscom"/>
      <w:szCs w:val="24"/>
    </w:rPr>
  </w:style>
  <w:style w:type="character" w:styleId="Hyperlink">
    <w:name w:val="Hyperlink"/>
    <w:basedOn w:val="Absatz-Standardschriftart"/>
    <w:uiPriority w:val="99"/>
    <w:unhideWhenUsed/>
    <w:rsid w:val="009C7C25"/>
    <w:rPr>
      <w:color w:val="0000FF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9E58B1"/>
    <w:pPr>
      <w:spacing w:after="100"/>
      <w:ind w:left="44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F4414E"/>
    <w:pPr>
      <w:spacing w:after="200" w:line="276" w:lineRule="auto"/>
    </w:pPr>
    <w:rPr>
      <w:rFonts w:asciiTheme="minorHAnsi" w:eastAsiaTheme="minorEastAsia" w:hAnsiTheme="minorHAnsi"/>
      <w:sz w:val="20"/>
      <w:lang w:eastAsia="de-CH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4414E"/>
    <w:rPr>
      <w:rFonts w:asciiTheme="minorHAnsi" w:eastAsiaTheme="minorEastAsia" w:hAnsiTheme="minorHAnsi"/>
    </w:rPr>
  </w:style>
  <w:style w:type="character" w:styleId="Funotenzeichen">
    <w:name w:val="footnote reference"/>
    <w:basedOn w:val="Absatz-Standardschriftart"/>
    <w:uiPriority w:val="99"/>
    <w:semiHidden/>
    <w:unhideWhenUsed/>
    <w:rsid w:val="00F4414E"/>
    <w:rPr>
      <w:rFonts w:cs="Times New Roman"/>
      <w:vertAlign w:val="superscript"/>
    </w:rPr>
  </w:style>
  <w:style w:type="character" w:customStyle="1" w:styleId="label">
    <w:name w:val="label"/>
    <w:basedOn w:val="Absatz-Standardschriftart"/>
    <w:rsid w:val="00F4414E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18B0"/>
    <w:rPr>
      <w:color w:val="808080"/>
      <w:shd w:val="clear" w:color="auto" w:fill="E6E6E6"/>
    </w:rPr>
  </w:style>
  <w:style w:type="character" w:styleId="BesuchterLink">
    <w:name w:val="FollowedHyperlink"/>
    <w:basedOn w:val="Absatz-Standardschriftart"/>
    <w:uiPriority w:val="99"/>
    <w:semiHidden/>
    <w:unhideWhenUsed/>
    <w:rsid w:val="00C618B0"/>
    <w:rPr>
      <w:color w:val="800080" w:themeColor="followedHyperlink"/>
      <w:u w:val="single"/>
    </w:rPr>
  </w:style>
  <w:style w:type="table" w:styleId="Gitternetztabelle4">
    <w:name w:val="Grid Table 4"/>
    <w:basedOn w:val="NormaleTabelle"/>
    <w:uiPriority w:val="49"/>
    <w:rsid w:val="00E735F1"/>
    <w:rPr>
      <w:rFonts w:ascii="Calibri" w:hAnsi="Calibri"/>
      <w:sz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tandardWeb">
    <w:name w:val="Normal (Web)"/>
    <w:basedOn w:val="Standard"/>
    <w:uiPriority w:val="99"/>
    <w:unhideWhenUsed/>
    <w:rsid w:val="008B360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4581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5776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8196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505">
          <w:marLeft w:val="85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096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8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mi1\Desktop\Archive\Vorlagen_korr\Formatvorlage_ITS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DC5BBC24A364B93FC37A669D991D2" ma:contentTypeVersion="18" ma:contentTypeDescription="Create a new document." ma:contentTypeScope="" ma:versionID="bb8531dda30386dcb68ab5a5605f2fc9">
  <xsd:schema xmlns:xsd="http://www.w3.org/2001/XMLSchema" xmlns:xs="http://www.w3.org/2001/XMLSchema" xmlns:p="http://schemas.microsoft.com/office/2006/metadata/properties" xmlns:ns2="e6af9c3a-531d-4594-9035-24e7fb32d9d2" xmlns:ns3="e143b5e7-311c-4f7d-9147-c22aa12b65fe" xmlns:ns4="http://schemas.microsoft.com/sharepoint/v4" targetNamespace="http://schemas.microsoft.com/office/2006/metadata/properties" ma:root="true" ma:fieldsID="f5e25c299330d260eaf2e38bbfc0f51c" ns2:_="" ns3:_="" ns4:_="">
    <xsd:import namespace="e6af9c3a-531d-4594-9035-24e7fb32d9d2"/>
    <xsd:import namespace="e143b5e7-311c-4f7d-9147-c22aa12b65fe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4:IconOverlay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f9c3a-531d-4594-9035-24e7fb32d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3440de1-9da3-4c64-a592-df9100453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3b5e7-311c-4f7d-9147-c22aa12b6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f560a43-8ade-40a5-a765-df3b7c26ee3d}" ma:internalName="TaxCatchAll" ma:showField="CatchAllData" ma:web="e143b5e7-311c-4f7d-9147-c22aa12b6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e6af9c3a-531d-4594-9035-24e7fb32d9d2">
      <Terms xmlns="http://schemas.microsoft.com/office/infopath/2007/PartnerControls"/>
    </lcf76f155ced4ddcb4097134ff3c332f>
    <TaxCatchAll xmlns="e143b5e7-311c-4f7d-9147-c22aa12b65fe" xsi:nil="true"/>
  </documentManagement>
</p:properties>
</file>

<file path=customXml/itemProps1.xml><?xml version="1.0" encoding="utf-8"?>
<ds:datastoreItem xmlns:ds="http://schemas.openxmlformats.org/officeDocument/2006/customXml" ds:itemID="{9DDE52F9-025A-46BC-9CF6-21DE02104B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623C8F-BE15-449D-BC93-8A0469B2BA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F627BF-66D0-47DE-92E4-164F0703002E}"/>
</file>

<file path=customXml/itemProps4.xml><?xml version="1.0" encoding="utf-8"?>
<ds:datastoreItem xmlns:ds="http://schemas.openxmlformats.org/officeDocument/2006/customXml" ds:itemID="{4B4B8287-0521-47BB-94B0-26B8EAE1D97E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e6af9c3a-531d-4594-9035-24e7fb32d9d2"/>
    <ds:schemaRef ds:uri="e143b5e7-311c-4f7d-9147-c22aa12b65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Formatvorlage_ITS.dotx</Template>
  <TotalTime>0</TotalTime>
  <Pages>1</Pages>
  <Words>76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mTs_Testframework_TestComplete_Lizenzdokumentation</vt:lpstr>
    </vt:vector>
  </TitlesOfParts>
  <Company>meinTest GmbH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mTs_Testframework_TestComplete_Lizenzdokumentation</dc:title>
  <dc:subject>Lizenzdokumentation</dc:subject>
  <dc:creator>Jens Szelag, ITS</dc:creator>
  <cp:lastModifiedBy>Jens Szelag, ITS</cp:lastModifiedBy>
  <cp:revision>7</cp:revision>
  <cp:lastPrinted>2025-12-19T10:12:00Z</cp:lastPrinted>
  <dcterms:created xsi:type="dcterms:W3CDTF">2026-07-16T09:26:00Z</dcterms:created>
  <dcterms:modified xsi:type="dcterms:W3CDTF">2026-07-16T09:30:00Z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sgabedatum">
    <vt:lpwstr>05.06.2015</vt:lpwstr>
  </property>
  <property fmtid="{D5CDD505-2E9C-101B-9397-08002B2CF9AE}" pid="3" name="ContentTypeId">
    <vt:lpwstr>0x0101009E6DC5BBC24A364B93FC37A669D991D2</vt:lpwstr>
  </property>
  <property fmtid="{D5CDD505-2E9C-101B-9397-08002B2CF9AE}" pid="4" name="MediaServiceImageTags">
    <vt:lpwstr/>
  </property>
</Properties>
</file>